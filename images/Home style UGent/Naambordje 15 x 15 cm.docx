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403" w:rsidRDefault="00517403" w:rsidP="007A2607"/>
    <w:p w:rsidR="00116014" w:rsidRDefault="00116014" w:rsidP="00116014">
      <w:pPr>
        <w:pStyle w:val="Instructiekop"/>
      </w:pPr>
      <w:r w:rsidRPr="0058114F">
        <w:t>Instructie</w:t>
      </w:r>
      <w:r w:rsidR="00A814C4">
        <w:t xml:space="preserve"> naambordje 15 x 15 cm</w:t>
      </w:r>
    </w:p>
    <w:p w:rsidR="00116014" w:rsidRDefault="00116014" w:rsidP="00116014">
      <w:pPr>
        <w:pStyle w:val="Instructie"/>
      </w:pPr>
      <w:r>
        <w:t>k</w:t>
      </w:r>
      <w:r w:rsidRPr="001E5CB7">
        <w:t xml:space="preserve">lik </w:t>
      </w:r>
      <w:r>
        <w:t xml:space="preserve">op een veld </w:t>
      </w:r>
      <w:r w:rsidR="00C70598">
        <w:t>e</w:t>
      </w:r>
      <w:r>
        <w:t>n typ organisatieniveau, naam of functie</w:t>
      </w:r>
    </w:p>
    <w:p w:rsidR="00116014" w:rsidRDefault="00116014" w:rsidP="00116014">
      <w:pPr>
        <w:pStyle w:val="Instructie"/>
      </w:pPr>
      <w:r>
        <w:t>er zijn vijf tekststijlen</w:t>
      </w:r>
      <w:r w:rsidR="00724564">
        <w:t xml:space="preserve"> ingesteld</w:t>
      </w:r>
      <w:r>
        <w:t>:</w:t>
      </w:r>
      <w:r>
        <w:br/>
      </w:r>
      <w:r w:rsidR="00724564">
        <w:t>dienst/afdeling/vakgroep:</w:t>
      </w:r>
      <w:r w:rsidR="00724564">
        <w:tab/>
        <w:t>_Name L1 NL</w:t>
      </w:r>
      <w:r w:rsidR="00724564">
        <w:br/>
        <w:t>dienst/afdeling/vakgroep EN:</w:t>
      </w:r>
      <w:r w:rsidR="00724564">
        <w:tab/>
        <w:t>_Name L1 EN</w:t>
      </w:r>
      <w:r w:rsidR="00724564">
        <w:br/>
        <w:t xml:space="preserve">directie/faculteit: </w:t>
      </w:r>
      <w:r w:rsidR="00724564">
        <w:tab/>
      </w:r>
      <w:r w:rsidR="00724564">
        <w:tab/>
        <w:t>_Name L2</w:t>
      </w:r>
      <w:r w:rsidR="00724564">
        <w:br/>
      </w:r>
      <w:r>
        <w:t xml:space="preserve">persoonsnaam: </w:t>
      </w:r>
      <w:r>
        <w:tab/>
      </w:r>
      <w:r>
        <w:tab/>
        <w:t>_Name person</w:t>
      </w:r>
      <w:r>
        <w:br/>
        <w:t xml:space="preserve">functie: </w:t>
      </w:r>
      <w:r>
        <w:tab/>
      </w:r>
      <w:r>
        <w:tab/>
      </w:r>
      <w:r>
        <w:tab/>
        <w:t>_Job title</w:t>
      </w:r>
    </w:p>
    <w:p w:rsidR="00116014" w:rsidRDefault="00116014" w:rsidP="00116014">
      <w:pPr>
        <w:pStyle w:val="Instructie"/>
      </w:pPr>
      <w:r>
        <w:t>als u meerdere persoonsnamen invult, doe dat dan van onder af, zodat de namen onder uitgelijnd worden in het blauwe vlak</w:t>
      </w:r>
    </w:p>
    <w:p w:rsidR="000F55C4" w:rsidRDefault="000F55C4" w:rsidP="00116014">
      <w:pPr>
        <w:pStyle w:val="Instructie"/>
      </w:pPr>
      <w:r>
        <w:t xml:space="preserve">als u minder dan 4 namen invult, </w:t>
      </w:r>
      <w:r w:rsidR="004655D4">
        <w:t>zet</w:t>
      </w:r>
      <w:r>
        <w:t xml:space="preserve"> dan een spatie in de niet in te vullen velden</w:t>
      </w:r>
    </w:p>
    <w:p w:rsidR="00116014" w:rsidRDefault="00116014" w:rsidP="00116014">
      <w:pPr>
        <w:pStyle w:val="Instructie"/>
      </w:pPr>
      <w:r>
        <w:t>er kunnen maximaal vier namen opgegeven worden; als meer dan één naam langer is dan twee regels, dan zijn er minder mogelijk</w:t>
      </w:r>
    </w:p>
    <w:p w:rsidR="00116014" w:rsidRDefault="00116014" w:rsidP="00116014">
      <w:pPr>
        <w:pStyle w:val="Instructie"/>
      </w:pPr>
      <w:r>
        <w:t xml:space="preserve">druk alleen pagina </w:t>
      </w:r>
      <w:r w:rsidR="00A814C4">
        <w:t>2</w:t>
      </w:r>
      <w:r>
        <w:t xml:space="preserve"> af en </w:t>
      </w:r>
      <w:r w:rsidRPr="0058114F">
        <w:t>niet</w:t>
      </w:r>
      <w:r>
        <w:t xml:space="preserve"> de pagina met deze instructie </w:t>
      </w:r>
    </w:p>
    <w:p w:rsidR="00116014" w:rsidRPr="00517403" w:rsidRDefault="00116014" w:rsidP="00116014">
      <w:pPr>
        <w:pStyle w:val="Instructie"/>
      </w:pPr>
      <w:r>
        <w:t xml:space="preserve">kies afdrukken in kleur </w:t>
      </w:r>
    </w:p>
    <w:p w:rsidR="00116014" w:rsidRDefault="00116014">
      <w:pPr>
        <w:spacing w:line="240" w:lineRule="exact"/>
      </w:pPr>
      <w:r>
        <w:br w:type="page"/>
      </w:r>
    </w:p>
    <w:tbl>
      <w:tblPr>
        <w:tblpPr w:leftFromText="141" w:rightFromText="141" w:vertAnchor="text" w:tblpY="1"/>
        <w:tblOverlap w:val="never"/>
        <w:tblW w:w="72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9"/>
      </w:tblGrid>
      <w:tr w:rsidR="00DD1A26" w:rsidRPr="005D2E37" w:rsidTr="00163CB1">
        <w:trPr>
          <w:trHeight w:hRule="exact" w:val="360"/>
        </w:trPr>
        <w:sdt>
          <w:sdtPr>
            <w:alias w:val="Dienst/afdeling/vakgroep"/>
            <w:tag w:val="Organisatienieveau 1"/>
            <w:id w:val="1030146835"/>
            <w:placeholder>
              <w:docPart w:val="6DEB585BA7B44177867F274731307D81"/>
            </w:placeholder>
            <w:showingPlcHdr/>
            <w:comboBox>
              <w:listItem w:displayText="Afdeling Onderwijskwaliteitszorg" w:value="Afdeling Onderwijskwaliteitszorg"/>
              <w:listItem w:displayText="Afdeling Studieadvies" w:value="Afdeling Studieadvies"/>
              <w:listItem w:displayText="Afdeling Studentenadministratie" w:value="Afdeling Studentenadministratie"/>
              <w:listItem w:displayText="Afdeling Internationalisering" w:value="Afdeling Internationalisering"/>
              <w:listItem w:displayText="Afdeling Onderzoekscoördinatie" w:value="Afdeling Onderzoekscoördinatie"/>
              <w:listItem w:displayText="Afdeling Universiteitsbibliotheek" w:value="Afdeling Universiteitsbibliotheek"/>
              <w:listItem w:displayText="UGent TechTransfer" w:value="UGent TechTransfer"/>
              <w:listItem w:displayText="Afdeling Juridische Zaken" w:value="Afdeling Juridische Zaken"/>
              <w:listItem w:displayText="Afdeling Communicatie" w:value="Afdeling Communicatie"/>
              <w:listItem w:displayText="Afdeling Interne Dienst voor Preventie en Bescherming op het Werk" w:value="Afdeling Interne Dienst voor Preventie en Bescherming op het Werk"/>
              <w:listItem w:displayText="Afdeling Milieu" w:value="Afdeling Milieu"/>
              <w:listItem w:displayText="Secretariaat van de Raad van Bestuur" w:value="Secretariaat van de Raad van Bestuur"/>
              <w:listItem w:displayText="Dienst Relatiewerking" w:value="Dienst Relatiewerking"/>
              <w:listItem w:displayText="Beleidscel Diversiteit en Gender" w:value="Beleidscel Diversiteit en Gender"/>
              <w:listItem w:displayText="Afdeling Werving en selectie" w:value="Afdeling Werving en selectie"/>
              <w:listItem w:displayText="Afdeling Loopbaan, begeleiding en vorming" w:value="Afdeling Loopbaan, begeleiding en vorming"/>
              <w:listItem w:displayText="Afdeling Personeelsadministratie" w:value="Afdeling Personeelsadministratie"/>
              <w:listItem w:displayText="Afdeling Financiëel beheer " w:value="Afdeling Financiëel beheer "/>
              <w:listItem w:displayText="Afdeling Systeemexploitatie" w:value="Afdeling Systeemexploitatie"/>
              <w:listItem w:displayText="Afdeling ICT Gebruikersondersteuning" w:value="Afdeling ICT Gebruikersondersteuning"/>
              <w:listItem w:displayText="Afdeling ICT Infrastructuur" w:value="Afdeling ICT Infrastructuur"/>
              <w:listItem w:displayText="Afdeling ICT Toepassingen" w:value="Afdeling ICT Toepassingen"/>
              <w:listItem w:displayText="Afdeling Onderwijstechnologie" w:value="Afdeling Onderwijstechnologie"/>
              <w:listItem w:displayText="Afdeling Administratief bureau" w:value="Afdeling Administratief bureau"/>
              <w:listItem w:displayText="Afdeling Facilitair bureau" w:value="Afdeling Facilitair bureau"/>
              <w:listItem w:displayText="Afdeling Projectbureau" w:value="Afdeling Projectbureau"/>
              <w:listItem w:displayText="Afdeling Technisch bureau" w:value="Afdeling Technisch bureau"/>
              <w:listItem w:displayText="Afdeling Maaltijdvoorzieningen" w:value="Afdeling Maaltijdvoorzieningen"/>
              <w:listItem w:displayText="Afdeling Huisvesting" w:value="Afdeling Huisvesting"/>
              <w:listItem w:displayText="Afdeling Persoonlijke sociale voorzieningen" w:value="Afdeling Persoonlijke sociale voorzieningen"/>
              <w:listItem w:displayText="Afdeling Sportvoorzieningen" w:value="Afdeling Sportvoorzieningen"/>
              <w:listItem w:displayText="Coördinatie Personeel en Financiën" w:value="Coördinatie Personeel en Financiën"/>
              <w:listItem w:displayText="Dienst Studentenactiviteiten" w:value="Dienst Studentenactiviteiten"/>
            </w:comboBox>
          </w:sdtPr>
          <w:sdtEndPr/>
          <w:sdtContent>
            <w:tc>
              <w:tcPr>
                <w:tcW w:w="7229" w:type="dxa"/>
              </w:tcPr>
              <w:p w:rsidR="00DD1A26" w:rsidRPr="00930261" w:rsidRDefault="00DD1A26" w:rsidP="00DD1A26">
                <w:pPr>
                  <w:pStyle w:val="Titel"/>
                </w:pPr>
                <w:r w:rsidRPr="00116014">
                  <w:rPr>
                    <w:rStyle w:val="Tekstvantijdelijkeaanduiding"/>
                    <w:color w:val="1E64C8"/>
                  </w:rPr>
                  <w:t>&lt;</w:t>
                </w:r>
                <w:r>
                  <w:rPr>
                    <w:rStyle w:val="Tekstvantijdelijkeaanduiding"/>
                    <w:color w:val="1E64C8"/>
                  </w:rPr>
                  <w:t xml:space="preserve"> </w:t>
                </w:r>
                <w:r w:rsidRPr="00116014">
                  <w:rPr>
                    <w:rStyle w:val="Tekstvantijdelijkeaanduiding"/>
                    <w:color w:val="1E64C8"/>
                  </w:rPr>
                  <w:t>dienst, afd</w:t>
                </w:r>
                <w:r>
                  <w:rPr>
                    <w:rStyle w:val="Tekstvantijdelijkeaanduiding"/>
                    <w:color w:val="1E64C8"/>
                  </w:rPr>
                  <w:t>e</w:t>
                </w:r>
                <w:r w:rsidRPr="00116014">
                  <w:rPr>
                    <w:rStyle w:val="Tekstvantijdelijkeaanduiding"/>
                    <w:color w:val="1E64C8"/>
                  </w:rPr>
                  <w:t>ling of vakgroep</w:t>
                </w:r>
                <w:r>
                  <w:rPr>
                    <w:rStyle w:val="Tekstvantijdelijkeaanduiding"/>
                    <w:color w:val="1E64C8"/>
                  </w:rPr>
                  <w:t xml:space="preserve"> </w:t>
                </w:r>
                <w:r w:rsidRPr="00116014">
                  <w:rPr>
                    <w:rStyle w:val="Tekstvantijdelijkeaanduiding"/>
                    <w:color w:val="1E64C8"/>
                  </w:rPr>
                  <w:t>&gt;</w:t>
                </w:r>
              </w:p>
            </w:tc>
          </w:sdtContent>
        </w:sdt>
      </w:tr>
      <w:tr w:rsidR="00DD1A26" w:rsidRPr="005D2E37" w:rsidTr="00163CB1">
        <w:trPr>
          <w:trHeight w:hRule="exact" w:val="360"/>
        </w:trPr>
        <w:sdt>
          <w:sdtPr>
            <w:alias w:val="Dienst/afdeling/vakgroep (EN)"/>
            <w:tag w:val="Organisatieniveau 1 EN"/>
            <w:id w:val="-1212108512"/>
            <w:placeholder>
              <w:docPart w:val="91B131D81DEA4EF88130E57B591ADDFB"/>
            </w:placeholder>
            <w:showingPlcHdr/>
            <w:comboBox>
              <w:listItem w:displayText="Educational Quality Assurance Office" w:value="Educational Quality Assurance Office"/>
              <w:listItem w:displayText="Student Counselling Office" w:value="Student Counselling Office"/>
              <w:listItem w:displayText="Registrar's Office" w:value="Registrar's Office"/>
              <w:listItem w:displayText="International Relations Office" w:value="International Relations Office"/>
              <w:listItem w:displayText="Research Co-ordination Office" w:value="Research Co-ordination Office"/>
              <w:listItem w:displayText="University Library" w:value="University Library"/>
              <w:listItem w:displayText="Technology Transfer Office (TTO)" w:value="Technology Transfer Office (TTO)"/>
              <w:listItem w:displayText="Legal Office" w:value="Legal Office"/>
              <w:listItem w:displayText="Communications Office" w:value="Communications Office"/>
              <w:listItem w:displayText="Health and Safety Office" w:value="Health and Safety Office"/>
              <w:listItem w:displayText="Environment Office" w:value="Environment Office"/>
              <w:listItem w:displayText="Secretary of the Board of Governors" w:value="Secretary of the Board of Governors"/>
              <w:listItem w:displayText="External Relations Office" w:value="External Relations Office"/>
              <w:listItem w:displayText="Policy Unit Diversity and Gender" w:value="Policy Unit Diversity and Gender"/>
              <w:listItem w:displayText="Recruitment Office" w:value="Recruitment Office"/>
              <w:listItem w:displayText="Career Development Office" w:value="Career Development Office"/>
              <w:listItem w:displayText="Personnel Administration Office" w:value="Personnel Administration Office"/>
              <w:listItem w:displayText="Financial Administration Office" w:value="Financial Administration Office"/>
              <w:listItem w:displayText="System Administration Office" w:value="System Administration Office"/>
              <w:listItem w:displayText="ICT User Support Office" w:value="ICT User Support Office"/>
              <w:listItem w:displayText="ICT Infrastructure Office" w:value="ICT Infrastructure Office"/>
              <w:listItem w:displayText="ICT Applications Office" w:value="ICT Applications Office"/>
              <w:listItem w:displayText="ICT Educational Technology Office" w:value="ICT Educational Technology Office"/>
              <w:listItem w:displayText="Administrative Office " w:value="Administrative Office "/>
              <w:listItem w:displayText="Facilities Office" w:value="Facilities Office"/>
              <w:listItem w:displayText="Project Office" w:value="Project Office"/>
              <w:listItem w:displayText="Technical Office " w:value="Technical Office "/>
              <w:listItem w:displayText="Catering Office" w:value="Catering Office"/>
              <w:listItem w:displayText="Housing Office" w:value="Housing Office"/>
              <w:listItem w:displayText="Social Services Office" w:value="Social Services Office"/>
              <w:listItem w:displayText="Sports Facilities Office " w:value="Sports Facilities Office "/>
              <w:listItem w:displayText="Coordination Personnel and Finance" w:value="Coordination Personnel and Finance"/>
              <w:listItem w:displayText="Student Activities Office" w:value="Student Activities Office"/>
            </w:comboBox>
          </w:sdtPr>
          <w:sdtEndPr/>
          <w:sdtContent>
            <w:tc>
              <w:tcPr>
                <w:tcW w:w="7229" w:type="dxa"/>
                <w:vAlign w:val="bottom"/>
              </w:tcPr>
              <w:p w:rsidR="00DD1A26" w:rsidRPr="00930261" w:rsidRDefault="00DD1A26" w:rsidP="00DD1A26">
                <w:pPr>
                  <w:pStyle w:val="Ondertitel"/>
                </w:pPr>
                <w:r>
                  <w:rPr>
                    <w:rStyle w:val="Tekstvantijdelijkeaanduiding"/>
                    <w:color w:val="1E64C8"/>
                  </w:rPr>
                  <w:t xml:space="preserve">&lt; dienst, afdeling of vakgroep </w:t>
                </w:r>
                <w:r w:rsidRPr="003250D4">
                  <w:rPr>
                    <w:rStyle w:val="Tekstvantijdelijkeaanduiding"/>
                    <w:caps w:val="0"/>
                    <w:color w:val="1E64C8"/>
                  </w:rPr>
                  <w:t>(Engels)</w:t>
                </w:r>
                <w:r>
                  <w:rPr>
                    <w:rStyle w:val="Tekstvantijdelijkeaanduiding"/>
                    <w:color w:val="1E64C8"/>
                  </w:rPr>
                  <w:t xml:space="preserve"> &gt; </w:t>
                </w:r>
              </w:p>
            </w:tc>
          </w:sdtContent>
        </w:sdt>
      </w:tr>
      <w:tr w:rsidR="00DD1A26" w:rsidRPr="005D2E37" w:rsidTr="00163CB1">
        <w:trPr>
          <w:trHeight w:hRule="exact" w:val="714"/>
        </w:trPr>
        <w:sdt>
          <w:sdtPr>
            <w:alias w:val="Directie/faculteit"/>
            <w:tag w:val="Organisatienieveau 2"/>
            <w:id w:val="1356621050"/>
            <w:placeholder>
              <w:docPart w:val="27CB6E4821DA405A91F84380893C1B10"/>
            </w:placeholder>
            <w:showingPlcHdr/>
            <w:comboBox>
              <w:listItem w:displayText="Directie Onderwijsaangelegenheden" w:value="Directie Onderwijsaangelegenheden"/>
              <w:listItem w:displayText="Directie Onderzoeksaangelegenheden" w:value="Directie Onderzoeksaangelegenheden"/>
              <w:listItem w:displayText="Directie Bestuurszaken" w:value="Directie Bestuurszaken"/>
              <w:listItem w:displayText="Directie Personeel en Organisatie" w:value="Directie Personeel en Organisatie"/>
              <w:listItem w:displayText="Directie Financiën" w:value="Directie Financiën"/>
              <w:listItem w:displayText="Directie Informatie- en Communicatietechnologie" w:value="Directie Informatie- en Communicatietechnologie"/>
              <w:listItem w:displayText="Directie Gebouwen en Facilitair Beheer" w:value="Directie Gebouwen en Facilitair Beheer"/>
              <w:listItem w:displayText="Directie Studentenvoorzieningen" w:value="Directie Studentenvoorzieningen"/>
              <w:listItem w:displayText="Faculteit Letteren en Wijsbegeerte" w:value="Faculteit Letteren en Wijsbegeerte"/>
              <w:listItem w:displayText="Faculteit Rechtsgeleerdheid" w:value="Faculteit Rechtsgeleerdheid"/>
              <w:listItem w:displayText="Faculteit Wetenschappen " w:value="Faculteit Wetenschappen "/>
              <w:listItem w:displayText="Faculteit Geneeskunde en Gezondheidswetenschappen" w:value="Faculteit Geneeskunde en Gezondheidswetenschappen"/>
              <w:listItem w:displayText="Faculteit Ingenieurswetenschappen en Architectuur" w:value="Faculteit Ingenieurswetenschappen en Architectuur"/>
              <w:listItem w:displayText="Faculteit Economie en Bedrijfskunde" w:value="Faculteit Economie en Bedrijfskunde"/>
              <w:listItem w:displayText="Faculteit Diergeneeskunde " w:value="Faculteit Diergeneeskunde "/>
              <w:listItem w:displayText="Faculteit Psychologie en Pedagogische Wetenschappen" w:value="Faculteit Psychologie en Pedagogische Wetenschappen"/>
              <w:listItem w:displayText="Faculteit Bio-ingenieurswetenschappen" w:value="Faculteit Bio-ingenieurswetenschappen"/>
              <w:listItem w:displayText="Faculteit Farmaceutische Wetenschappen" w:value="Faculteit Farmaceutische Wetenschappen"/>
              <w:listItem w:displayText="Faculteit Politieke en Sociale Wetenschappen" w:value="Faculteit Politieke en Sociale Wetenschappen"/>
            </w:comboBox>
          </w:sdtPr>
          <w:sdtEndPr/>
          <w:sdtContent>
            <w:tc>
              <w:tcPr>
                <w:tcW w:w="7229" w:type="dxa"/>
              </w:tcPr>
              <w:p w:rsidR="00DD1A26" w:rsidRPr="00930261" w:rsidRDefault="00DD1A26" w:rsidP="00DD1A26">
                <w:pPr>
                  <w:pStyle w:val="NameL2"/>
                </w:pPr>
                <w:r w:rsidRPr="00116014">
                  <w:rPr>
                    <w:rStyle w:val="Tekstvantijdelijkeaanduiding"/>
                    <w:color w:val="1E64C8"/>
                  </w:rPr>
                  <w:t>&lt;</w:t>
                </w:r>
                <w:r>
                  <w:rPr>
                    <w:rStyle w:val="Tekstvantijdelijkeaanduiding"/>
                    <w:color w:val="1E64C8"/>
                  </w:rPr>
                  <w:t xml:space="preserve"> </w:t>
                </w:r>
                <w:r w:rsidRPr="00116014">
                  <w:rPr>
                    <w:rStyle w:val="Tekstvantijdelijkeaanduiding"/>
                    <w:color w:val="1E64C8"/>
                  </w:rPr>
                  <w:t>di</w:t>
                </w:r>
                <w:r>
                  <w:rPr>
                    <w:rStyle w:val="Tekstvantijdelijkeaanduiding"/>
                    <w:color w:val="1E64C8"/>
                  </w:rPr>
                  <w:t>rectie</w:t>
                </w:r>
                <w:r w:rsidRPr="00116014">
                  <w:rPr>
                    <w:rStyle w:val="Tekstvantijdelijkeaanduiding"/>
                    <w:color w:val="1E64C8"/>
                  </w:rPr>
                  <w:t xml:space="preserve"> </w:t>
                </w:r>
                <w:r>
                  <w:rPr>
                    <w:rStyle w:val="Tekstvantijdelijkeaanduiding"/>
                    <w:color w:val="1E64C8"/>
                  </w:rPr>
                  <w:t xml:space="preserve">of faculteit </w:t>
                </w:r>
                <w:r w:rsidRPr="00116014">
                  <w:rPr>
                    <w:rStyle w:val="Tekstvantijdelijkeaanduiding"/>
                    <w:color w:val="1E64C8"/>
                  </w:rPr>
                  <w:t>&gt;</w:t>
                </w:r>
              </w:p>
            </w:tc>
          </w:sdtContent>
        </w:sdt>
      </w:tr>
      <w:tr w:rsidR="005D2E37" w:rsidRPr="005D2E37" w:rsidTr="00163CB1">
        <w:trPr>
          <w:trHeight w:hRule="exact" w:val="23"/>
        </w:trPr>
        <w:tc>
          <w:tcPr>
            <w:tcW w:w="7229" w:type="dxa"/>
            <w:tcMar>
              <w:left w:w="0" w:type="dxa"/>
              <w:bottom w:w="227" w:type="dxa"/>
              <w:right w:w="0" w:type="dxa"/>
            </w:tcMar>
            <w:vAlign w:val="bottom"/>
          </w:tcPr>
          <w:p w:rsidR="00821E10" w:rsidRPr="005D2E37" w:rsidRDefault="00821E10" w:rsidP="00821E10">
            <w:pPr>
              <w:rPr>
                <w:color w:val="1E64C8"/>
              </w:rPr>
            </w:pPr>
          </w:p>
        </w:tc>
      </w:tr>
      <w:tr w:rsidR="00DD1A26" w:rsidRPr="005D2E37" w:rsidTr="00163CB1">
        <w:trPr>
          <w:trHeight w:hRule="exact" w:val="4604"/>
        </w:trPr>
        <w:tc>
          <w:tcPr>
            <w:tcW w:w="7229" w:type="dxa"/>
            <w:vAlign w:val="bottom"/>
          </w:tcPr>
          <w:sdt>
            <w:sdtPr>
              <w:id w:val="304829655"/>
              <w:placeholder>
                <w:docPart w:val="7B8269FEDE274F29B64EDFEF580D86C4"/>
              </w:placeholder>
              <w:showingPlcHdr/>
            </w:sdtPr>
            <w:sdtEndPr/>
            <w:sdtContent>
              <w:p w:rsidR="00DD1A26" w:rsidRDefault="00DD1A26" w:rsidP="00DD1A26">
                <w:pPr>
                  <w:pStyle w:val="Nameperson"/>
                </w:pPr>
                <w:r w:rsidRPr="00360225">
                  <w:rPr>
                    <w:color w:val="1E64C8"/>
                  </w:rPr>
                  <w:t xml:space="preserve">&lt; naam </w:t>
                </w:r>
                <w:r>
                  <w:rPr>
                    <w:color w:val="1E64C8"/>
                  </w:rPr>
                  <w:t>4</w:t>
                </w:r>
                <w:r w:rsidRPr="00360225">
                  <w:rPr>
                    <w:color w:val="1E64C8"/>
                  </w:rPr>
                  <w:t xml:space="preserve"> &gt;</w:t>
                </w:r>
              </w:p>
            </w:sdtContent>
          </w:sdt>
          <w:p w:rsidR="00DD1A26" w:rsidRDefault="00E07093" w:rsidP="00DD1A26">
            <w:pPr>
              <w:pStyle w:val="Jobtitleperson"/>
            </w:pPr>
            <w:sdt>
              <w:sdtPr>
                <w:id w:val="-67883693"/>
                <w:placeholder>
                  <w:docPart w:val="9FF850660FC04DEF871DED3CBE92FD00"/>
                </w:placeholder>
                <w:showingPlcHdr/>
              </w:sdtPr>
              <w:sdtEndPr/>
              <w:sdtContent>
                <w:r w:rsidR="00DD1A26" w:rsidRPr="00200FB7">
                  <w:rPr>
                    <w:rStyle w:val="Tekstvantijdelijkeaanduiding"/>
                    <w:color w:val="1E64C8"/>
                  </w:rPr>
                  <w:t xml:space="preserve">&lt; </w:t>
                </w:r>
                <w:r w:rsidR="00DD1A26">
                  <w:rPr>
                    <w:rStyle w:val="Tekstvantijdelijkeaanduiding"/>
                    <w:color w:val="1E64C8"/>
                  </w:rPr>
                  <w:t>functie 4</w:t>
                </w:r>
                <w:r w:rsidR="00DD1A26" w:rsidRPr="00200FB7">
                  <w:rPr>
                    <w:rStyle w:val="Tekstvantijdelijkeaanduiding"/>
                    <w:color w:val="1E64C8"/>
                  </w:rPr>
                  <w:t xml:space="preserve"> &gt;</w:t>
                </w:r>
              </w:sdtContent>
            </w:sdt>
          </w:p>
          <w:sdt>
            <w:sdtPr>
              <w:id w:val="-892505017"/>
              <w:placeholder>
                <w:docPart w:val="F7B2F0B861FB49CA9E2393106CE595CC"/>
              </w:placeholder>
              <w:showingPlcHdr/>
            </w:sdtPr>
            <w:sdtEndPr/>
            <w:sdtContent>
              <w:p w:rsidR="00DD1A26" w:rsidRDefault="00DD1A26" w:rsidP="00DD1A26">
                <w:pPr>
                  <w:pStyle w:val="Nameperson"/>
                </w:pPr>
                <w:r w:rsidRPr="00360225">
                  <w:rPr>
                    <w:color w:val="1E64C8"/>
                  </w:rPr>
                  <w:t xml:space="preserve">&lt; naam </w:t>
                </w:r>
                <w:r>
                  <w:rPr>
                    <w:color w:val="1E64C8"/>
                  </w:rPr>
                  <w:t>3</w:t>
                </w:r>
                <w:r w:rsidRPr="00360225">
                  <w:rPr>
                    <w:color w:val="1E64C8"/>
                  </w:rPr>
                  <w:t xml:space="preserve"> &gt;</w:t>
                </w:r>
              </w:p>
            </w:sdtContent>
          </w:sdt>
          <w:p w:rsidR="00DD1A26" w:rsidRDefault="00E07093" w:rsidP="00DD1A26">
            <w:pPr>
              <w:pStyle w:val="Jobtitleperson"/>
            </w:pPr>
            <w:sdt>
              <w:sdtPr>
                <w:id w:val="-319272384"/>
                <w:placeholder>
                  <w:docPart w:val="FB5C4BA8F1A34440A4C0DC4B1DA2348A"/>
                </w:placeholder>
                <w:showingPlcHdr/>
              </w:sdtPr>
              <w:sdtEndPr/>
              <w:sdtContent>
                <w:r w:rsidR="00DD1A26" w:rsidRPr="00200FB7">
                  <w:rPr>
                    <w:rStyle w:val="Tekstvantijdelijkeaanduiding"/>
                    <w:color w:val="1E64C8"/>
                  </w:rPr>
                  <w:t xml:space="preserve">&lt; functie </w:t>
                </w:r>
                <w:r w:rsidR="00DD1A26">
                  <w:rPr>
                    <w:rStyle w:val="Tekstvantijdelijkeaanduiding"/>
                    <w:color w:val="1E64C8"/>
                  </w:rPr>
                  <w:t>3</w:t>
                </w:r>
                <w:r w:rsidR="00DD1A26" w:rsidRPr="00200FB7">
                  <w:rPr>
                    <w:rStyle w:val="Tekstvantijdelijkeaanduiding"/>
                    <w:color w:val="1E64C8"/>
                  </w:rPr>
                  <w:t xml:space="preserve"> &gt;</w:t>
                </w:r>
              </w:sdtContent>
            </w:sdt>
          </w:p>
          <w:sdt>
            <w:sdtPr>
              <w:id w:val="-34658026"/>
              <w:placeholder>
                <w:docPart w:val="429671B8A15F47859076A3735F25B1D2"/>
              </w:placeholder>
              <w:showingPlcHdr/>
            </w:sdtPr>
            <w:sdtEndPr/>
            <w:sdtContent>
              <w:p w:rsidR="00DD1A26" w:rsidRDefault="00DD1A26" w:rsidP="00DD1A26">
                <w:pPr>
                  <w:pStyle w:val="Nameperson"/>
                </w:pPr>
                <w:r w:rsidRPr="00360225">
                  <w:rPr>
                    <w:color w:val="1E64C8"/>
                  </w:rPr>
                  <w:t>&lt; naam 2 &gt;</w:t>
                </w:r>
              </w:p>
            </w:sdtContent>
          </w:sdt>
          <w:p w:rsidR="00DD1A26" w:rsidRPr="00360225" w:rsidRDefault="00E07093" w:rsidP="00DD1A26">
            <w:pPr>
              <w:pStyle w:val="Jobtitleperson"/>
            </w:pPr>
            <w:sdt>
              <w:sdtPr>
                <w:id w:val="1018812974"/>
                <w:placeholder>
                  <w:docPart w:val="ACFC269C3D984B4CBB4A855B1E5FDA65"/>
                </w:placeholder>
                <w:showingPlcHdr/>
              </w:sdtPr>
              <w:sdtEndPr/>
              <w:sdtContent>
                <w:r w:rsidR="00DD1A26" w:rsidRPr="00200FB7">
                  <w:rPr>
                    <w:rStyle w:val="Tekstvantijdelijkeaanduiding"/>
                    <w:color w:val="1E64C8"/>
                  </w:rPr>
                  <w:t>&lt; functie 2 &gt;</w:t>
                </w:r>
              </w:sdtContent>
            </w:sdt>
          </w:p>
          <w:p w:rsidR="00DD1A26" w:rsidRPr="00930261" w:rsidRDefault="00E07093" w:rsidP="00DD1A26">
            <w:pPr>
              <w:pStyle w:val="Nameperson"/>
            </w:pPr>
            <w:sdt>
              <w:sdtPr>
                <w:id w:val="-1837215682"/>
                <w:placeholder>
                  <w:docPart w:val="5C82E6857C36417483A130951F45C644"/>
                </w:placeholder>
                <w:showingPlcHdr/>
              </w:sdtPr>
              <w:sdtEndPr/>
              <w:sdtContent>
                <w:r w:rsidR="00DD1A26" w:rsidRPr="00360225">
                  <w:rPr>
                    <w:color w:val="1E64C8"/>
                  </w:rPr>
                  <w:t>&lt; naam 1 &gt;</w:t>
                </w:r>
              </w:sdtContent>
            </w:sdt>
          </w:p>
          <w:p w:rsidR="00DD1A26" w:rsidRPr="00360225" w:rsidRDefault="00E07093" w:rsidP="00DD1A26">
            <w:pPr>
              <w:pStyle w:val="Jobtitleperson"/>
            </w:pPr>
            <w:sdt>
              <w:sdtPr>
                <w:id w:val="1402565435"/>
                <w:placeholder>
                  <w:docPart w:val="A4F35A0F807140E19AD52B45FA80A770"/>
                </w:placeholder>
                <w:showingPlcHdr/>
              </w:sdtPr>
              <w:sdtEndPr/>
              <w:sdtContent>
                <w:r w:rsidR="00DD1A26" w:rsidRPr="00360225">
                  <w:rPr>
                    <w:color w:val="1E64C8"/>
                  </w:rPr>
                  <w:t xml:space="preserve">&lt; </w:t>
                </w:r>
                <w:r w:rsidR="00DD1A26" w:rsidRPr="00360225">
                  <w:rPr>
                    <w:rStyle w:val="Tekstvantijdelijkeaanduiding"/>
                    <w:color w:val="1E64C8"/>
                  </w:rPr>
                  <w:t>functie 1 &gt;</w:t>
                </w:r>
              </w:sdtContent>
            </w:sdt>
          </w:p>
        </w:tc>
      </w:tr>
    </w:tbl>
    <w:p w:rsidR="001E5CB7" w:rsidRPr="0058114F" w:rsidRDefault="00163CB1" w:rsidP="0058114F">
      <w:r>
        <w:br w:type="textWrapping" w:clear="all"/>
      </w:r>
    </w:p>
    <w:sectPr w:rsidR="001E5CB7" w:rsidRPr="0058114F" w:rsidSect="00163C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39" w:code="9"/>
      <w:pgMar w:top="2098" w:right="1701" w:bottom="567" w:left="2552" w:header="284" w:footer="284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093" w:rsidRPr="0058114F" w:rsidRDefault="00E07093" w:rsidP="0058114F">
      <w:r>
        <w:separator/>
      </w:r>
    </w:p>
  </w:endnote>
  <w:endnote w:type="continuationSeparator" w:id="0">
    <w:p w:rsidR="00E07093" w:rsidRPr="0058114F" w:rsidRDefault="00E07093" w:rsidP="00581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nno Text">
    <w:altName w:val="UGent Panno Text"/>
    <w:panose1 w:val="00000000000000000000"/>
    <w:charset w:val="00"/>
    <w:family w:val="modern"/>
    <w:notTrueType/>
    <w:pitch w:val="variable"/>
    <w:sig w:usb0="00000001" w:usb1="4000206B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7CC2AACB-2B83-4517-A5E2-A2E6127B2D58}"/>
    <w:embedBold r:id="rId2" w:fontKey="{35F33B77-1E57-49E6-A19B-7792CE9555C7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Gent Panno Text">
    <w:panose1 w:val="02000506040000040003"/>
    <w:charset w:val="00"/>
    <w:family w:val="modern"/>
    <w:notTrueType/>
    <w:pitch w:val="variable"/>
    <w:sig w:usb0="A00002EF" w:usb1="4000206B" w:usb2="00000000" w:usb3="00000000" w:csb0="0000019F" w:csb1="00000000"/>
  </w:font>
  <w:font w:name="UGent Panno Text Medium">
    <w:panose1 w:val="00000000000000000000"/>
    <w:charset w:val="00"/>
    <w:family w:val="modern"/>
    <w:notTrueType/>
    <w:pitch w:val="variable"/>
    <w:sig w:usb0="A00002EF" w:usb1="4000206B" w:usb2="00000000" w:usb3="00000000" w:csb0="0000019F" w:csb1="00000000"/>
  </w:font>
  <w:font w:name="Panno Text Medium">
    <w:panose1 w:val="00000000000000000000"/>
    <w:charset w:val="00"/>
    <w:family w:val="modern"/>
    <w:notTrueType/>
    <w:pitch w:val="variable"/>
    <w:sig w:usb0="A000006F" w:usb1="4000206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BACD6616-2385-4358-8152-60779344B37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F38" w:rsidRDefault="00363F38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1724" w:rsidRPr="0058114F" w:rsidRDefault="00363F38" w:rsidP="0058114F">
    <w:r>
      <w:rPr>
        <w:noProof/>
        <w:lang w:val="nl-BE" w:eastAsia="nl-BE"/>
      </w:rPr>
      <w:drawing>
        <wp:anchor distT="0" distB="0" distL="114300" distR="114300" simplePos="0" relativeHeight="251650048" behindDoc="0" locked="0" layoutInCell="1" allowOverlap="1">
          <wp:simplePos x="0" y="0"/>
          <wp:positionH relativeFrom="page">
            <wp:posOffset>1080135</wp:posOffset>
          </wp:positionH>
          <wp:positionV relativeFrom="page">
            <wp:posOffset>5400675</wp:posOffset>
          </wp:positionV>
          <wp:extent cx="1350000" cy="1080000"/>
          <wp:effectExtent l="0" t="0" r="0" b="0"/>
          <wp:wrapNone/>
          <wp:docPr id="4" name="Afbeelding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UGent_NL_RGB_220_kleur_naambor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F38" w:rsidRDefault="00363F38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093" w:rsidRPr="0058114F" w:rsidRDefault="00E07093" w:rsidP="0058114F">
      <w:r>
        <w:separator/>
      </w:r>
    </w:p>
  </w:footnote>
  <w:footnote w:type="continuationSeparator" w:id="0">
    <w:p w:rsidR="00E07093" w:rsidRPr="0058114F" w:rsidRDefault="00E07093" w:rsidP="005811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F38" w:rsidRDefault="00363F38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484" w:rsidRPr="0058114F" w:rsidRDefault="00743A22" w:rsidP="00DB28C3">
    <w:pPr>
      <w:pStyle w:val="Line1pt"/>
    </w:pPr>
    <w:r w:rsidRPr="0058114F">
      <w:rPr>
        <w:noProof/>
        <w:lang w:val="nl-BE" w:eastAsia="nl-BE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738804AB" wp14:editId="44281286">
              <wp:simplePos x="0" y="0"/>
              <wp:positionH relativeFrom="page">
                <wp:posOffset>1352550</wp:posOffset>
              </wp:positionH>
              <wp:positionV relativeFrom="page">
                <wp:posOffset>895350</wp:posOffset>
              </wp:positionV>
              <wp:extent cx="5305244" cy="4495599"/>
              <wp:effectExtent l="0" t="0" r="0" b="635"/>
              <wp:wrapNone/>
              <wp:docPr id="1" name="Rechthoe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5244" cy="4495599"/>
                      </a:xfrm>
                      <a:prstGeom prst="rect">
                        <a:avLst/>
                      </a:prstGeom>
                      <a:solidFill>
                        <a:srgbClr val="1E64C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B2067D" id="Rechthoek 1" o:spid="_x0000_s1026" style="position:absolute;margin-left:106.5pt;margin-top:70.5pt;width:417.75pt;height:354pt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" fillcolor="#1e64c8" stroked="f" strokeweight="1pt">
              <w10:wrap anchorx="page" anchory="page"/>
            </v:rect>
          </w:pict>
        </mc:Fallback>
      </mc:AlternateContent>
    </w:r>
    <w:r w:rsidR="0013673D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F593A40" wp14:editId="7D1CA2C8">
              <wp:simplePos x="0" y="0"/>
              <wp:positionH relativeFrom="column">
                <wp:posOffset>-1620520</wp:posOffset>
              </wp:positionH>
              <wp:positionV relativeFrom="paragraph">
                <wp:posOffset>-189865</wp:posOffset>
              </wp:positionV>
              <wp:extent cx="7557975" cy="10879500"/>
              <wp:effectExtent l="0" t="0" r="24130" b="17145"/>
              <wp:wrapNone/>
              <wp:docPr id="3" name="Snijlinen 15 x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75" cy="10879500"/>
                        <a:chOff x="0" y="0"/>
                        <a:chExt cx="7557975" cy="10879500"/>
                      </a:xfrm>
                    </wpg:grpSpPr>
                    <wps:wsp>
                      <wps:cNvPr id="21" name="Rectangle 21"/>
                      <wps:cNvSpPr/>
                      <wps:spPr>
                        <a:xfrm>
                          <a:off x="1080135" y="0"/>
                          <a:ext cx="0" cy="900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Rectangle 23"/>
                      <wps:cNvSpPr/>
                      <wps:spPr>
                        <a:xfrm>
                          <a:off x="6480810" y="9525"/>
                          <a:ext cx="0" cy="900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9050" y="1085850"/>
                          <a:ext cx="899280" cy="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Rectangle 34"/>
                      <wps:cNvSpPr/>
                      <wps:spPr>
                        <a:xfrm>
                          <a:off x="6657975" y="6486525"/>
                          <a:ext cx="900000" cy="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Rectangle 35"/>
                      <wps:cNvSpPr/>
                      <wps:spPr>
                        <a:xfrm>
                          <a:off x="6657975" y="1085850"/>
                          <a:ext cx="899640" cy="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1080135" y="6667500"/>
                          <a:ext cx="0" cy="4212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Rectangle 33"/>
                      <wps:cNvSpPr/>
                      <wps:spPr>
                        <a:xfrm>
                          <a:off x="0" y="6486525"/>
                          <a:ext cx="899280" cy="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6480810" y="6667500"/>
                          <a:ext cx="0" cy="4212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16860F" id="Snijlinen 15 x 15" o:spid="_x0000_s1026" style="position:absolute;margin-left:-127.6pt;margin-top:-14.95pt;width:595.1pt;height:856.65pt;z-index:251665408" coordsize="75579,108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">
              <v:rect id="Rectangle 21" o:spid="_x0000_s1027" style="position:absolute;left:10801;width:0;height:9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9P8MA&#10;AADbAAAADwAAAGRycy9kb3ducmV2LnhtbESP3YrCMBSE74V9h3AWvJE11QWp3UYRURD2YrX6AIfm&#10;9Ic2J6WJWt/eCMJeDjPzDZOuB9OKG/WutqxgNo1AEOdW11wquJz3XzEI55E1tpZJwYMcrFcfoxQT&#10;be98olvmSxEg7BJUUHnfJVK6vCKDbmo74uAVtjfog+xLqXu8B7hp5TyKFtJgzWGhwo62FeVNdjUK&#10;huXvt471BDM6Np3/W+6KeNMoNf4cNj8gPA3+P/xuH7SC+QxeX8I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Y9P8MAAADbAAAADwAAAAAAAAAAAAAAAACYAgAAZHJzL2Rv&#10;d25yZXYueG1sUEsFBgAAAAAEAAQA9QAAAIgDAAAAAA==&#10;" filled="f" strokecolor="#0d0d0d [3069]" strokeweight=".25pt"/>
              <v:rect id="Rectangle 23" o:spid="_x0000_s1028" style="position:absolute;left:64808;top:95;width:0;height:9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G08MA&#10;AADbAAAADwAAAGRycy9kb3ducmV2LnhtbESP3YrCMBSE7xd8h3AEbxZNVZBaG0VkBcGL1eoDHJrT&#10;H9qclCar9e3NwsJeDjPzDZPuBtOKB/WutqxgPotAEOdW11wquN+O0xiE88gaW8uk4EUOdtvRR4qJ&#10;tk++0iPzpQgQdgkqqLzvEildXpFBN7MdcfAK2xv0Qfal1D0+A9y0chFFK2mw5rBQYUeHivIm+zEK&#10;hvV5qWP9iRldms5/r7+KeN8oNRkP+w0IT4P/D/+1T1rBYgm/X8IPkN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gG08MAAADbAAAADwAAAAAAAAAAAAAAAACYAgAAZHJzL2Rv&#10;d25yZXYueG1sUEsFBgAAAAAEAAQA9QAAAIgDAAAAAA==&#10;" filled="f" strokecolor="#0d0d0d [3069]" strokeweight=".25pt"/>
              <v:rect id="Rectangle 32" o:spid="_x0000_s1029" style="position:absolute;left:190;top:10858;width:8993;height: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01lcMA&#10;AADbAAAADwAAAGRycy9kb3ducmV2LnhtbESP3YrCMBSE7xd8h3AEbxZNVZBaG0VkBcGL1eoDHJrT&#10;H9qclCar9e3NwsJeDjPzDZPuBtOKB/WutqxgPotAEOdW11wquN+O0xiE88gaW8uk4EUOdtvRR4qJ&#10;tk++0iPzpQgQdgkqqLzvEildXpFBN7MdcfAK2xv0Qfal1D0+A9y0chFFK2mw5rBQYUeHivIm+zEK&#10;hvV5qWP9iRldms5/r7+KeN8oNRkP+w0IT4P/D/+1T1rBcgG/X8IPkN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/01lcMAAADbAAAADwAAAAAAAAAAAAAAAACYAgAAZHJzL2Rv&#10;d25yZXYueG1sUEsFBgAAAAAEAAQA9QAAAIgDAAAAAA==&#10;" filled="f" strokecolor="#0d0d0d [3069]" strokeweight=".25pt"/>
              <v:rect id="Rectangle 34" o:spid="_x0000_s1030" style="position:absolute;left:66579;top:64865;width:9000;height: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gIesIA&#10;AADbAAAADwAAAGRycy9kb3ducmV2LnhtbESP3YrCMBSE7xf2HcJZ8GbR1B+kdo0ioiB4odZ9gENz&#10;bEubk9JErW9vBMHLYWa+YebLztTiRq0rLSsYDiIQxJnVJecK/s/bfgzCeWSNtWVS8CAHy8X31xwT&#10;be98olvqcxEg7BJUUHjfJFK6rCCDbmAb4uBdbGvQB9nmUrd4D3BTy1EUTaXBksNCgQ2tC8qq9GoU&#10;dLP9WMf6F1M6Vo0/zDaXeFUp1fvpVn8gPHX+E363d1rBeAKvL+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WAh6wgAAANsAAAAPAAAAAAAAAAAAAAAAAJgCAABkcnMvZG93&#10;bnJldi54bWxQSwUGAAAAAAQABAD1AAAAhwMAAAAA&#10;" filled="f" strokecolor="#0d0d0d [3069]" strokeweight=".25pt"/>
              <v:rect id="Rectangle 35" o:spid="_x0000_s1031" style="position:absolute;left:66579;top:10858;width:8997;height: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St4cIA&#10;AADbAAAADwAAAGRycy9kb3ducmV2LnhtbESP0YrCMBRE3xf2H8Jd8GXRVEWpXaOIKAg+qHU/4NJc&#10;29LmpjRR698bQfBxmJkzzHzZmVrcqHWlZQXDQQSCOLO65FzB/3nbj0E4j6yxtkwKHuRgufj+mmOi&#10;7Z1PdEt9LgKEXYIKCu+bREqXFWTQDWxDHLyLbQ36INtc6hbvAW5qOYqiqTRYclgosKF1QVmVXo2C&#10;brYf61j/YkrHqvGH2eYSryqlej/d6g+Ep85/wu/2TisYT+D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K3hwgAAANsAAAAPAAAAAAAAAAAAAAAAAJgCAABkcnMvZG93&#10;bnJldi54bWxQSwUGAAAAAAQABAD1AAAAhwMAAAAA&#10;" filled="f" strokecolor="#0d0d0d [3069]" strokeweight=".25pt"/>
              <v:rect id="Rectangle 22" o:spid="_x0000_s1032" style="position:absolute;left:10801;top:66675;width:0;height:42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SjSMIA&#10;AADbAAAADwAAAGRycy9kb3ducmV2LnhtbESP0YrCMBRE3wX/IVxhX0TTrSBtNYqIguDDavUDLs21&#10;LW1uSpPV7t+bhYV9HGbmDLPeDqYVT+pdbVnB5zwCQVxYXXOp4H47zhIQziNrbC2Tgh9ysN2MR2vM&#10;tH3xlZ65L0WAsMtQQeV9l0npiooMurntiIP3sL1BH2RfSt3jK8BNK+MoWkqDNYeFCjvaV1Q0+bdR&#10;MKTnhU70FHO6NJ3/Sg+PZNco9TEZdisQngb/H/5rn7SCOIbfL+EH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KNIwgAAANsAAAAPAAAAAAAAAAAAAAAAAJgCAABkcnMvZG93&#10;bnJldi54bWxQSwUGAAAAAAQABAD1AAAAhwMAAAAA&#10;" filled="f" strokecolor="#0d0d0d [3069]" strokeweight=".25pt"/>
              <v:rect id="Rectangle 33" o:spid="_x0000_s1033" style="position:absolute;top:64865;width:8992;height: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QDsIA&#10;AADbAAAADwAAAGRycy9kb3ducmV2LnhtbESP0YrCMBRE34X9h3AXfBFNtSBt1yiyKCz4oNv1Ay7N&#10;tS1tbkoTtfv3RhB8HGbmDLPaDKYVN+pdbVnBfBaBIC6srrlUcP7bTxMQziNrbC2Tgn9ysFl/jFaY&#10;aXvnX7rlvhQBwi5DBZX3XSalKyoy6Ga2Iw7exfYGfZB9KXWP9wA3rVxE0VIarDksVNjRd0VFk1+N&#10;giE9xDrRE8zp1HT+mO4uybZRavw5bL9AeBr8O/xq/2gFcQzPL+E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ZAOwgAAANsAAAAPAAAAAAAAAAAAAAAAAJgCAABkcnMvZG93&#10;bnJldi54bWxQSwUGAAAAAAQABAD1AAAAhwMAAAAA&#10;" filled="f" strokecolor="#0d0d0d [3069]" strokeweight=".25pt"/>
              <v:rect id="Rectangle 24" o:spid="_x0000_s1034" style="position:absolute;left:64808;top:66675;width:0;height:42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Gep8MA&#10;AADbAAAADwAAAGRycy9kb3ducmV2LnhtbESP0YrCMBRE34X9h3AXfBFNdUXarlFEFBb2Qa37AZfm&#10;2pY2N6WJWv/eLAg+DjNzhlmue9OIG3WusqxgOolAEOdWV1wo+DvvxzEI55E1NpZJwYMcrFcfgyWm&#10;2t75RLfMFyJA2KWooPS+TaV0eUkG3cS2xMG72M6gD7IrpO7wHuCmkbMoWkiDFYeFElvalpTX2dUo&#10;6JPfLx3rEWZ0rFt/SHaXeFMrNfzsN98gPPX+HX61f7SC2Rz+v4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Gep8MAAADbAAAADwAAAAAAAAAAAAAAAACYAgAAZHJzL2Rv&#10;d25yZXYueG1sUEsFBgAAAAAEAAQA9QAAAIgDAAAAAA==&#10;" filled="f" strokecolor="#0d0d0d [3069]" strokeweight=".25pt"/>
            </v:group>
          </w:pict>
        </mc:Fallback>
      </mc:AlternateContent>
    </w:r>
    <w:r w:rsidR="006B6A54" w:rsidRPr="0058114F">
      <w:rPr>
        <w:noProof/>
        <w:lang w:val="nl-BE" w:eastAsia="nl-BE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4E9DC452" wp14:editId="15816CC3">
              <wp:simplePos x="0" y="0"/>
              <wp:positionH relativeFrom="page">
                <wp:posOffset>1080135</wp:posOffset>
              </wp:positionH>
              <wp:positionV relativeFrom="page">
                <wp:posOffset>1368425</wp:posOffset>
              </wp:positionV>
              <wp:extent cx="5377320" cy="1222920"/>
              <wp:effectExtent l="0" t="0" r="0" b="0"/>
              <wp:wrapNone/>
              <wp:docPr id="2" name="Rechthoek 2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77320" cy="122292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118117" id="Rechthoek 2" o:spid="_x0000_s1026" style="position:absolute;margin-left:85.05pt;margin-top:107.75pt;width:423.4pt;height:96.3pt;z-index:251646976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" filled="f" strokecolor="red" strokeweight="1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F38" w:rsidRDefault="00363F38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6661A5"/>
    <w:multiLevelType w:val="hybridMultilevel"/>
    <w:tmpl w:val="C2387E92"/>
    <w:lvl w:ilvl="0" w:tplc="A724967C">
      <w:numFmt w:val="bullet"/>
      <w:lvlText w:val="-"/>
      <w:lvlJc w:val="left"/>
      <w:pPr>
        <w:ind w:left="360" w:hanging="360"/>
      </w:pPr>
      <w:rPr>
        <w:rFonts w:ascii="Panno Text" w:eastAsiaTheme="minorHAnsi" w:hAnsi="Panno Tex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5B62AE"/>
    <w:multiLevelType w:val="hybridMultilevel"/>
    <w:tmpl w:val="85FCBA52"/>
    <w:lvl w:ilvl="0" w:tplc="C24A4064">
      <w:numFmt w:val="bullet"/>
      <w:pStyle w:val="Instructie"/>
      <w:lvlText w:val="-"/>
      <w:lvlJc w:val="left"/>
      <w:pPr>
        <w:ind w:left="360" w:hanging="360"/>
      </w:pPr>
      <w:rPr>
        <w:rFonts w:ascii="Panno Text" w:eastAsiaTheme="minorHAnsi" w:hAnsi="Panno Tex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attachedTemplate r:id="rId1"/>
  <w:documentProtection w:edit="forms" w:formatting="1" w:enforcement="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uild" w:val="15"/>
    <w:docVar w:name="Date" w:val="16-12-2016"/>
    <w:docVar w:name="Developer" w:val="Hans Gouman"/>
    <w:docVar w:name="History" w:val="B15 - all fields copied from B12_x000d__x000a_B14 - field text white; instruction extended_x000d__x000a_B13 - no border line; cutting lines repositioned; logo repositioned_x000d__x000a_B12 - faclulty names added_x000d__x000a_B11 - new English list_x000d__x000a_B10 - instruction updated_x000d__x000a_B9 - option lists; crossmarks added_x000d__x000a_B8 - 15x15cm &gt; A4_x000d__x000a_B7 - comments AZ_x000d__x000a_B6 - fonts changed to UGent vs_x000d__x000a_B5 - logo RGB_x000d__x000a_B4 - minor chg_x000d__x000a_B3 - beveiligde stijlen"/>
    <w:docVar w:name="License" w:val="Developed by 12 Dozijn"/>
    <w:docVar w:name="Status" w:val="Final"/>
    <w:docVar w:name="Version" w:val="1.1"/>
  </w:docVars>
  <w:rsids>
    <w:rsidRoot w:val="00327B2E"/>
    <w:rsid w:val="000113BC"/>
    <w:rsid w:val="00052D95"/>
    <w:rsid w:val="000826A1"/>
    <w:rsid w:val="000C6869"/>
    <w:rsid w:val="000D29FE"/>
    <w:rsid w:val="000E234E"/>
    <w:rsid w:val="000F3356"/>
    <w:rsid w:val="000F55C4"/>
    <w:rsid w:val="00116014"/>
    <w:rsid w:val="00133A86"/>
    <w:rsid w:val="0013673D"/>
    <w:rsid w:val="00144FD4"/>
    <w:rsid w:val="00150C33"/>
    <w:rsid w:val="00163CB1"/>
    <w:rsid w:val="00195B77"/>
    <w:rsid w:val="001A792D"/>
    <w:rsid w:val="001E5CB7"/>
    <w:rsid w:val="001E621F"/>
    <w:rsid w:val="002001E5"/>
    <w:rsid w:val="00200FB7"/>
    <w:rsid w:val="00211D18"/>
    <w:rsid w:val="002176E8"/>
    <w:rsid w:val="00221CC4"/>
    <w:rsid w:val="00232C39"/>
    <w:rsid w:val="00235AC7"/>
    <w:rsid w:val="00251907"/>
    <w:rsid w:val="002D0F17"/>
    <w:rsid w:val="002D1E5A"/>
    <w:rsid w:val="00316F52"/>
    <w:rsid w:val="003250D4"/>
    <w:rsid w:val="00327B2E"/>
    <w:rsid w:val="00360225"/>
    <w:rsid w:val="00363F38"/>
    <w:rsid w:val="0038311A"/>
    <w:rsid w:val="003974FC"/>
    <w:rsid w:val="004324CB"/>
    <w:rsid w:val="004655D4"/>
    <w:rsid w:val="00470102"/>
    <w:rsid w:val="004A7E18"/>
    <w:rsid w:val="004B1796"/>
    <w:rsid w:val="004D121C"/>
    <w:rsid w:val="00517403"/>
    <w:rsid w:val="00543594"/>
    <w:rsid w:val="00555ED8"/>
    <w:rsid w:val="0058114F"/>
    <w:rsid w:val="005A1F98"/>
    <w:rsid w:val="005C6EFD"/>
    <w:rsid w:val="005D2E37"/>
    <w:rsid w:val="005D4551"/>
    <w:rsid w:val="0062410C"/>
    <w:rsid w:val="006B561B"/>
    <w:rsid w:val="006B6A54"/>
    <w:rsid w:val="006F0895"/>
    <w:rsid w:val="007028DB"/>
    <w:rsid w:val="00723BB9"/>
    <w:rsid w:val="00724564"/>
    <w:rsid w:val="00743A22"/>
    <w:rsid w:val="00760EA1"/>
    <w:rsid w:val="00762500"/>
    <w:rsid w:val="00766290"/>
    <w:rsid w:val="007A2607"/>
    <w:rsid w:val="007B5E42"/>
    <w:rsid w:val="007C0D1A"/>
    <w:rsid w:val="007C3400"/>
    <w:rsid w:val="008047D4"/>
    <w:rsid w:val="00812E3E"/>
    <w:rsid w:val="00821E10"/>
    <w:rsid w:val="008312C2"/>
    <w:rsid w:val="00856A4A"/>
    <w:rsid w:val="00891663"/>
    <w:rsid w:val="008B1934"/>
    <w:rsid w:val="008B1C2E"/>
    <w:rsid w:val="008B65F5"/>
    <w:rsid w:val="008E4D06"/>
    <w:rsid w:val="00930261"/>
    <w:rsid w:val="00993045"/>
    <w:rsid w:val="009B29EA"/>
    <w:rsid w:val="009E481A"/>
    <w:rsid w:val="00A167C6"/>
    <w:rsid w:val="00A2602B"/>
    <w:rsid w:val="00A814C4"/>
    <w:rsid w:val="00AA05A5"/>
    <w:rsid w:val="00AA72A0"/>
    <w:rsid w:val="00AF2733"/>
    <w:rsid w:val="00B02484"/>
    <w:rsid w:val="00B248DE"/>
    <w:rsid w:val="00B309B5"/>
    <w:rsid w:val="00B40843"/>
    <w:rsid w:val="00B80924"/>
    <w:rsid w:val="00B85D24"/>
    <w:rsid w:val="00BD2F55"/>
    <w:rsid w:val="00C319D3"/>
    <w:rsid w:val="00C34E27"/>
    <w:rsid w:val="00C70598"/>
    <w:rsid w:val="00C833B0"/>
    <w:rsid w:val="00CA3909"/>
    <w:rsid w:val="00CE50F6"/>
    <w:rsid w:val="00D3374F"/>
    <w:rsid w:val="00D46D6C"/>
    <w:rsid w:val="00D50AC3"/>
    <w:rsid w:val="00D5603B"/>
    <w:rsid w:val="00D64AF8"/>
    <w:rsid w:val="00D97EF7"/>
    <w:rsid w:val="00DA01BC"/>
    <w:rsid w:val="00DB28C3"/>
    <w:rsid w:val="00DD1A26"/>
    <w:rsid w:val="00E07093"/>
    <w:rsid w:val="00E16082"/>
    <w:rsid w:val="00E24E7F"/>
    <w:rsid w:val="00E34BE1"/>
    <w:rsid w:val="00E707B7"/>
    <w:rsid w:val="00EB57A0"/>
    <w:rsid w:val="00F01340"/>
    <w:rsid w:val="00F21710"/>
    <w:rsid w:val="00F41724"/>
    <w:rsid w:val="00FC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A7CB715F-06D1-4EF9-B286-0C0F1BF2C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line="240" w:lineRule="exact"/>
      </w:pPr>
    </w:pPrDefault>
  </w:docDefaults>
  <w:latentStyles w:defLockedState="1" w:defUIPriority="99" w:defSemiHidden="0" w:defUnhideWhenUsed="0" w:defQFormat="0" w:count="371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locked="0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8"/>
    <w:rsid w:val="00E34BE1"/>
    <w:pPr>
      <w:spacing w:line="360" w:lineRule="exact"/>
    </w:pPr>
    <w:rPr>
      <w:rFonts w:ascii="UGent Panno Text" w:hAnsi="UGent Panno Text"/>
      <w:color w:val="FFFFFF" w:themeColor="background1"/>
      <w:sz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locked/>
    <w:rsid w:val="00B02484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2484"/>
  </w:style>
  <w:style w:type="paragraph" w:styleId="Voettekst">
    <w:name w:val="footer"/>
    <w:basedOn w:val="Standaard"/>
    <w:link w:val="VoettekstChar"/>
    <w:uiPriority w:val="99"/>
    <w:unhideWhenUsed/>
    <w:locked/>
    <w:rsid w:val="00B02484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2484"/>
  </w:style>
  <w:style w:type="table" w:styleId="Tabelraster">
    <w:name w:val="Table Grid"/>
    <w:basedOn w:val="Standaardtabel"/>
    <w:uiPriority w:val="39"/>
    <w:locked/>
    <w:rsid w:val="00723BB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aliases w:val="_Name L1 NL"/>
    <w:basedOn w:val="Standaard"/>
    <w:next w:val="Standaard"/>
    <w:link w:val="TitelChar"/>
    <w:qFormat/>
    <w:rsid w:val="00E34BE1"/>
    <w:pPr>
      <w:contextualSpacing/>
    </w:pPr>
    <w:rPr>
      <w:rFonts w:ascii="UGent Panno Text Medium" w:eastAsiaTheme="majorEastAsia" w:hAnsi="UGent Panno Text Medium" w:cstheme="majorBidi"/>
      <w:caps/>
      <w:kern w:val="28"/>
      <w:szCs w:val="56"/>
      <w:u w:val="single"/>
    </w:rPr>
  </w:style>
  <w:style w:type="character" w:customStyle="1" w:styleId="TitelChar">
    <w:name w:val="Titel Char"/>
    <w:aliases w:val="_Name L1 NL Char"/>
    <w:basedOn w:val="Standaardalinea-lettertype"/>
    <w:link w:val="Titel"/>
    <w:rsid w:val="00E34BE1"/>
    <w:rPr>
      <w:rFonts w:ascii="UGent Panno Text Medium" w:eastAsiaTheme="majorEastAsia" w:hAnsi="UGent Panno Text Medium" w:cstheme="majorBidi"/>
      <w:caps/>
      <w:color w:val="FFFFFF" w:themeColor="background1"/>
      <w:kern w:val="28"/>
      <w:sz w:val="32"/>
      <w:szCs w:val="56"/>
      <w:u w:val="single"/>
    </w:rPr>
  </w:style>
  <w:style w:type="paragraph" w:styleId="Ondertitel">
    <w:name w:val="Subtitle"/>
    <w:aliases w:val="_Name L1 EN"/>
    <w:basedOn w:val="Titel"/>
    <w:next w:val="Standaard"/>
    <w:link w:val="OndertitelChar"/>
    <w:uiPriority w:val="1"/>
    <w:qFormat/>
    <w:rsid w:val="00993045"/>
    <w:pPr>
      <w:numPr>
        <w:ilvl w:val="1"/>
      </w:numPr>
      <w:spacing w:after="160"/>
    </w:pPr>
    <w:rPr>
      <w:rFonts w:eastAsiaTheme="minorEastAsia"/>
      <w:i/>
    </w:rPr>
  </w:style>
  <w:style w:type="character" w:customStyle="1" w:styleId="OndertitelChar">
    <w:name w:val="Ondertitel Char"/>
    <w:aliases w:val="_Name L1 EN Char"/>
    <w:basedOn w:val="Standaardalinea-lettertype"/>
    <w:link w:val="Ondertitel"/>
    <w:uiPriority w:val="1"/>
    <w:rsid w:val="00A167C6"/>
    <w:rPr>
      <w:rFonts w:ascii="Panno Text Medium" w:eastAsiaTheme="minorEastAsia" w:hAnsi="Panno Text Medium" w:cstheme="majorBidi"/>
      <w:i/>
      <w:caps/>
      <w:color w:val="FFFFFF" w:themeColor="background1"/>
      <w:kern w:val="28"/>
      <w:sz w:val="32"/>
      <w:szCs w:val="56"/>
      <w:u w:val="single"/>
    </w:rPr>
  </w:style>
  <w:style w:type="paragraph" w:customStyle="1" w:styleId="NameL2">
    <w:name w:val="_Name L2"/>
    <w:basedOn w:val="Standaard"/>
    <w:uiPriority w:val="2"/>
    <w:qFormat/>
    <w:rsid w:val="00930261"/>
    <w:rPr>
      <w:sz w:val="24"/>
    </w:rPr>
  </w:style>
  <w:style w:type="paragraph" w:customStyle="1" w:styleId="Nameperson">
    <w:name w:val="_Name person"/>
    <w:basedOn w:val="Standaard"/>
    <w:next w:val="Jobtitleperson"/>
    <w:uiPriority w:val="4"/>
    <w:qFormat/>
    <w:rsid w:val="007A2607"/>
    <w:pPr>
      <w:spacing w:line="440" w:lineRule="exact"/>
    </w:pPr>
    <w:rPr>
      <w:sz w:val="44"/>
    </w:rPr>
  </w:style>
  <w:style w:type="paragraph" w:customStyle="1" w:styleId="Jobtitleperson">
    <w:name w:val="_Job title person"/>
    <w:basedOn w:val="Standaard"/>
    <w:next w:val="Nameperson"/>
    <w:uiPriority w:val="5"/>
    <w:qFormat/>
    <w:rsid w:val="00930261"/>
    <w:pPr>
      <w:spacing w:after="180"/>
    </w:pPr>
  </w:style>
  <w:style w:type="paragraph" w:styleId="Lijstalinea">
    <w:name w:val="List Paragraph"/>
    <w:basedOn w:val="Standaard"/>
    <w:uiPriority w:val="34"/>
    <w:locked/>
    <w:rsid w:val="001E5CB7"/>
    <w:pPr>
      <w:ind w:left="720"/>
      <w:contextualSpacing/>
    </w:pPr>
  </w:style>
  <w:style w:type="paragraph" w:customStyle="1" w:styleId="Instructie">
    <w:name w:val="_Instructie"/>
    <w:basedOn w:val="Lijstalinea"/>
    <w:uiPriority w:val="12"/>
    <w:rsid w:val="00116014"/>
    <w:pPr>
      <w:numPr>
        <w:numId w:val="2"/>
      </w:numPr>
      <w:spacing w:line="280" w:lineRule="exact"/>
      <w:ind w:left="284" w:hanging="284"/>
    </w:pPr>
    <w:rPr>
      <w:color w:val="auto"/>
      <w:sz w:val="24"/>
    </w:rPr>
  </w:style>
  <w:style w:type="paragraph" w:customStyle="1" w:styleId="Line1pt">
    <w:name w:val="_Line 1pt"/>
    <w:basedOn w:val="Standaard"/>
    <w:uiPriority w:val="13"/>
    <w:rsid w:val="00DB28C3"/>
    <w:pPr>
      <w:spacing w:line="20" w:lineRule="exact"/>
    </w:pPr>
  </w:style>
  <w:style w:type="character" w:styleId="Tekstvantijdelijkeaanduiding">
    <w:name w:val="Placeholder Text"/>
    <w:basedOn w:val="Standaardalinea-lettertype"/>
    <w:uiPriority w:val="99"/>
    <w:semiHidden/>
    <w:locked/>
    <w:rsid w:val="004D121C"/>
    <w:rPr>
      <w:color w:val="808080"/>
    </w:rPr>
  </w:style>
  <w:style w:type="paragraph" w:customStyle="1" w:styleId="Instructiekop">
    <w:name w:val="_Instructiekop"/>
    <w:basedOn w:val="Standaard"/>
    <w:uiPriority w:val="8"/>
    <w:rsid w:val="00A814C4"/>
    <w:pPr>
      <w:spacing w:after="180"/>
    </w:pPr>
    <w:rPr>
      <w:b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dgroo\Downloads\naambordje_UGent_15x15c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DEB585BA7B44177867F274731307D8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806496-DD33-4379-9FD6-ACBA391DE444}"/>
      </w:docPartPr>
      <w:docPartBody>
        <w:p w:rsidR="00000000" w:rsidRDefault="00430038">
          <w:pPr>
            <w:pStyle w:val="6DEB585BA7B44177867F274731307D81"/>
          </w:pPr>
          <w:r w:rsidRPr="00116014">
            <w:rPr>
              <w:rStyle w:val="Tekstvantijdelijkeaanduiding"/>
              <w:color w:val="1E64C8"/>
            </w:rPr>
            <w:t>&lt;</w:t>
          </w:r>
          <w:r>
            <w:rPr>
              <w:rStyle w:val="Tekstvantijdelijkeaanduiding"/>
              <w:color w:val="1E64C8"/>
            </w:rPr>
            <w:t xml:space="preserve"> </w:t>
          </w:r>
          <w:r w:rsidRPr="00116014">
            <w:rPr>
              <w:rStyle w:val="Tekstvantijdelijkeaanduiding"/>
              <w:color w:val="1E64C8"/>
            </w:rPr>
            <w:t>dienst, afd</w:t>
          </w:r>
          <w:r>
            <w:rPr>
              <w:rStyle w:val="Tekstvantijdelijkeaanduiding"/>
              <w:color w:val="1E64C8"/>
            </w:rPr>
            <w:t>e</w:t>
          </w:r>
          <w:r w:rsidRPr="00116014">
            <w:rPr>
              <w:rStyle w:val="Tekstvantijdelijkeaanduiding"/>
              <w:color w:val="1E64C8"/>
            </w:rPr>
            <w:t>ling of vakgroep</w:t>
          </w:r>
          <w:r>
            <w:rPr>
              <w:rStyle w:val="Tekstvantijdelijkeaanduiding"/>
              <w:color w:val="1E64C8"/>
            </w:rPr>
            <w:t xml:space="preserve"> </w:t>
          </w:r>
          <w:r w:rsidRPr="00116014">
            <w:rPr>
              <w:rStyle w:val="Tekstvantijdelijkeaanduiding"/>
              <w:color w:val="1E64C8"/>
            </w:rPr>
            <w:t>&gt;</w:t>
          </w:r>
        </w:p>
      </w:docPartBody>
    </w:docPart>
    <w:docPart>
      <w:docPartPr>
        <w:name w:val="91B131D81DEA4EF88130E57B591ADD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5B8A573-C768-45AD-84C9-521E098806F6}"/>
      </w:docPartPr>
      <w:docPartBody>
        <w:p w:rsidR="00000000" w:rsidRDefault="00430038">
          <w:pPr>
            <w:pStyle w:val="91B131D81DEA4EF88130E57B591ADDFB"/>
          </w:pPr>
          <w:r>
            <w:rPr>
              <w:rStyle w:val="Tekstvantijdelijkeaanduiding"/>
              <w:color w:val="1E64C8"/>
            </w:rPr>
            <w:t xml:space="preserve">&lt; dienst, afdeling of vakgroep </w:t>
          </w:r>
          <w:r w:rsidRPr="003250D4">
            <w:rPr>
              <w:rStyle w:val="Tekstvantijdelijkeaanduiding"/>
              <w:color w:val="1E64C8"/>
            </w:rPr>
            <w:t>(Engels)</w:t>
          </w:r>
          <w:r>
            <w:rPr>
              <w:rStyle w:val="Tekstvantijdelijkeaanduiding"/>
              <w:color w:val="1E64C8"/>
            </w:rPr>
            <w:t xml:space="preserve"> &gt; </w:t>
          </w:r>
        </w:p>
      </w:docPartBody>
    </w:docPart>
    <w:docPart>
      <w:docPartPr>
        <w:name w:val="27CB6E4821DA405A91F84380893C1B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40E4F5-46EA-4178-BC7B-B7788CD8206A}"/>
      </w:docPartPr>
      <w:docPartBody>
        <w:p w:rsidR="00000000" w:rsidRDefault="00430038">
          <w:pPr>
            <w:pStyle w:val="27CB6E4821DA405A91F84380893C1B10"/>
          </w:pPr>
          <w:r w:rsidRPr="00116014">
            <w:rPr>
              <w:rStyle w:val="Tekstvantijdelijkeaanduiding"/>
              <w:color w:val="1E64C8"/>
            </w:rPr>
            <w:t>&lt;</w:t>
          </w:r>
          <w:r>
            <w:rPr>
              <w:rStyle w:val="Tekstvantijdelijkeaanduiding"/>
              <w:color w:val="1E64C8"/>
            </w:rPr>
            <w:t xml:space="preserve"> </w:t>
          </w:r>
          <w:r w:rsidRPr="00116014">
            <w:rPr>
              <w:rStyle w:val="Tekstvantijdelijkeaanduiding"/>
              <w:color w:val="1E64C8"/>
            </w:rPr>
            <w:t>di</w:t>
          </w:r>
          <w:r>
            <w:rPr>
              <w:rStyle w:val="Tekstvantijdelijkeaanduiding"/>
              <w:color w:val="1E64C8"/>
            </w:rPr>
            <w:t>rectie</w:t>
          </w:r>
          <w:r w:rsidRPr="00116014">
            <w:rPr>
              <w:rStyle w:val="Tekstvantijdelijkeaanduiding"/>
              <w:color w:val="1E64C8"/>
            </w:rPr>
            <w:t xml:space="preserve"> </w:t>
          </w:r>
          <w:r>
            <w:rPr>
              <w:rStyle w:val="Tekstvantijdelijkeaanduiding"/>
              <w:color w:val="1E64C8"/>
            </w:rPr>
            <w:t xml:space="preserve">of faculteit </w:t>
          </w:r>
          <w:r w:rsidRPr="00116014">
            <w:rPr>
              <w:rStyle w:val="Tekstvantijdelijkeaanduiding"/>
              <w:color w:val="1E64C8"/>
            </w:rPr>
            <w:t>&gt;</w:t>
          </w:r>
        </w:p>
      </w:docPartBody>
    </w:docPart>
    <w:docPart>
      <w:docPartPr>
        <w:name w:val="7B8269FEDE274F29B64EDFEF580D86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C16FC35-89D7-4C78-B994-0FC3C9BF57C4}"/>
      </w:docPartPr>
      <w:docPartBody>
        <w:p w:rsidR="00000000" w:rsidRDefault="00430038">
          <w:pPr>
            <w:pStyle w:val="7B8269FEDE274F29B64EDFEF580D86C4"/>
          </w:pPr>
          <w:r w:rsidRPr="00360225">
            <w:rPr>
              <w:color w:val="1E64C8"/>
            </w:rPr>
            <w:t xml:space="preserve">&lt; naam </w:t>
          </w:r>
          <w:r>
            <w:rPr>
              <w:color w:val="1E64C8"/>
            </w:rPr>
            <w:t>4</w:t>
          </w:r>
          <w:r w:rsidRPr="00360225">
            <w:rPr>
              <w:color w:val="1E64C8"/>
            </w:rPr>
            <w:t xml:space="preserve"> &gt;</w:t>
          </w:r>
        </w:p>
      </w:docPartBody>
    </w:docPart>
    <w:docPart>
      <w:docPartPr>
        <w:name w:val="9FF850660FC04DEF871DED3CBE92FD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A47C48E-D644-4EE0-8215-3751444D9166}"/>
      </w:docPartPr>
      <w:docPartBody>
        <w:p w:rsidR="00000000" w:rsidRDefault="00430038">
          <w:pPr>
            <w:pStyle w:val="9FF850660FC04DEF871DED3CBE92FD00"/>
          </w:pPr>
          <w:r w:rsidRPr="00200FB7">
            <w:rPr>
              <w:rStyle w:val="Tekstvantijdelijkeaanduiding"/>
              <w:color w:val="1E64C8"/>
            </w:rPr>
            <w:t xml:space="preserve">&lt; </w:t>
          </w:r>
          <w:r>
            <w:rPr>
              <w:rStyle w:val="Tekstvantijdelijkeaanduiding"/>
              <w:color w:val="1E64C8"/>
            </w:rPr>
            <w:t>functie 4</w:t>
          </w:r>
          <w:r w:rsidRPr="00200FB7">
            <w:rPr>
              <w:rStyle w:val="Tekstvantijdelijkeaanduiding"/>
              <w:color w:val="1E64C8"/>
            </w:rPr>
            <w:t xml:space="preserve"> &gt;</w:t>
          </w:r>
        </w:p>
      </w:docPartBody>
    </w:docPart>
    <w:docPart>
      <w:docPartPr>
        <w:name w:val="F7B2F0B861FB49CA9E2393106CE595C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736D203-4B8C-46B8-B695-8EDF237A5FB8}"/>
      </w:docPartPr>
      <w:docPartBody>
        <w:p w:rsidR="00000000" w:rsidRDefault="00430038">
          <w:pPr>
            <w:pStyle w:val="F7B2F0B861FB49CA9E2393106CE595CC"/>
          </w:pPr>
          <w:r w:rsidRPr="00360225">
            <w:rPr>
              <w:color w:val="1E64C8"/>
            </w:rPr>
            <w:t xml:space="preserve">&lt; naam </w:t>
          </w:r>
          <w:r>
            <w:rPr>
              <w:color w:val="1E64C8"/>
            </w:rPr>
            <w:t>3</w:t>
          </w:r>
          <w:r w:rsidRPr="00360225">
            <w:rPr>
              <w:color w:val="1E64C8"/>
            </w:rPr>
            <w:t xml:space="preserve"> &gt;</w:t>
          </w:r>
        </w:p>
      </w:docPartBody>
    </w:docPart>
    <w:docPart>
      <w:docPartPr>
        <w:name w:val="FB5C4BA8F1A34440A4C0DC4B1DA2348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238C45F-6314-4E4C-963F-49F3549F1C8B}"/>
      </w:docPartPr>
      <w:docPartBody>
        <w:p w:rsidR="00000000" w:rsidRDefault="00430038">
          <w:pPr>
            <w:pStyle w:val="FB5C4BA8F1A34440A4C0DC4B1DA2348A"/>
          </w:pPr>
          <w:r w:rsidRPr="00200FB7">
            <w:rPr>
              <w:rStyle w:val="Tekstvantijdelijkeaanduiding"/>
              <w:color w:val="1E64C8"/>
            </w:rPr>
            <w:t xml:space="preserve">&lt; functie </w:t>
          </w:r>
          <w:r>
            <w:rPr>
              <w:rStyle w:val="Tekstvantijdelijkeaanduiding"/>
              <w:color w:val="1E64C8"/>
            </w:rPr>
            <w:t>3</w:t>
          </w:r>
          <w:r w:rsidRPr="00200FB7">
            <w:rPr>
              <w:rStyle w:val="Tekstvantijdelijkeaanduiding"/>
              <w:color w:val="1E64C8"/>
            </w:rPr>
            <w:t xml:space="preserve"> &gt;</w:t>
          </w:r>
        </w:p>
      </w:docPartBody>
    </w:docPart>
    <w:docPart>
      <w:docPartPr>
        <w:name w:val="429671B8A15F47859076A3735F25B1D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3F81505-F019-4503-86A5-32502E31EE6B}"/>
      </w:docPartPr>
      <w:docPartBody>
        <w:p w:rsidR="00000000" w:rsidRDefault="00430038">
          <w:pPr>
            <w:pStyle w:val="429671B8A15F47859076A3735F25B1D2"/>
          </w:pPr>
          <w:r w:rsidRPr="00360225">
            <w:rPr>
              <w:color w:val="1E64C8"/>
            </w:rPr>
            <w:t>&lt; naam 2 &gt;</w:t>
          </w:r>
        </w:p>
      </w:docPartBody>
    </w:docPart>
    <w:docPart>
      <w:docPartPr>
        <w:name w:val="ACFC269C3D984B4CBB4A855B1E5FDA6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3236CD-C38A-47E2-8EC9-16605EF05958}"/>
      </w:docPartPr>
      <w:docPartBody>
        <w:p w:rsidR="00000000" w:rsidRDefault="00430038">
          <w:pPr>
            <w:pStyle w:val="ACFC269C3D984B4CBB4A855B1E5FDA65"/>
          </w:pPr>
          <w:r w:rsidRPr="00200FB7">
            <w:rPr>
              <w:rStyle w:val="Tekstvantijdelijkeaanduiding"/>
              <w:color w:val="1E64C8"/>
            </w:rPr>
            <w:t>&lt; functie 2 &gt;</w:t>
          </w:r>
        </w:p>
      </w:docPartBody>
    </w:docPart>
    <w:docPart>
      <w:docPartPr>
        <w:name w:val="5C82E6857C36417483A130951F45C64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ED6EE2-4AFC-47F5-B051-2413D255EA66}"/>
      </w:docPartPr>
      <w:docPartBody>
        <w:p w:rsidR="00000000" w:rsidRDefault="00430038">
          <w:pPr>
            <w:pStyle w:val="5C82E6857C36417483A130951F45C644"/>
          </w:pPr>
          <w:r w:rsidRPr="00360225">
            <w:rPr>
              <w:color w:val="1E64C8"/>
            </w:rPr>
            <w:t>&lt; naam 1 &gt;</w:t>
          </w:r>
        </w:p>
      </w:docPartBody>
    </w:docPart>
    <w:docPart>
      <w:docPartPr>
        <w:name w:val="A4F35A0F807140E19AD52B45FA80A77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A5D99C-BC2D-4CF2-A124-1247FFA0B565}"/>
      </w:docPartPr>
      <w:docPartBody>
        <w:p w:rsidR="00000000" w:rsidRDefault="00430038">
          <w:pPr>
            <w:pStyle w:val="A4F35A0F807140E19AD52B45FA80A770"/>
          </w:pPr>
          <w:r w:rsidRPr="00360225">
            <w:rPr>
              <w:color w:val="1E64C8"/>
            </w:rPr>
            <w:t xml:space="preserve">&lt; </w:t>
          </w:r>
          <w:r w:rsidRPr="00360225">
            <w:rPr>
              <w:rStyle w:val="Tekstvantijdelijkeaanduiding"/>
              <w:color w:val="1E64C8"/>
            </w:rPr>
            <w:t>functie 1 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nno Text">
    <w:altName w:val="UGent Panno Text"/>
    <w:panose1 w:val="00000000000000000000"/>
    <w:charset w:val="00"/>
    <w:family w:val="modern"/>
    <w:notTrueType/>
    <w:pitch w:val="variable"/>
    <w:sig w:usb0="00000001" w:usb1="4000206B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Gent Panno Text">
    <w:panose1 w:val="02000506040000040003"/>
    <w:charset w:val="00"/>
    <w:family w:val="modern"/>
    <w:notTrueType/>
    <w:pitch w:val="variable"/>
    <w:sig w:usb0="A00002EF" w:usb1="4000206B" w:usb2="00000000" w:usb3="00000000" w:csb0="0000019F" w:csb1="00000000"/>
  </w:font>
  <w:font w:name="UGent Panno Text Medium">
    <w:panose1 w:val="00000000000000000000"/>
    <w:charset w:val="00"/>
    <w:family w:val="modern"/>
    <w:notTrueType/>
    <w:pitch w:val="variable"/>
    <w:sig w:usb0="A00002EF" w:usb1="4000206B" w:usb2="00000000" w:usb3="00000000" w:csb0="0000019F" w:csb1="00000000"/>
  </w:font>
  <w:font w:name="Panno Text Medium">
    <w:panose1 w:val="00000000000000000000"/>
    <w:charset w:val="00"/>
    <w:family w:val="modern"/>
    <w:notTrueType/>
    <w:pitch w:val="variable"/>
    <w:sig w:usb0="A000006F" w:usb1="4000206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38"/>
    <w:rsid w:val="0043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DEB585BA7B44177867F274731307D81">
    <w:name w:val="6DEB585BA7B44177867F274731307D81"/>
  </w:style>
  <w:style w:type="paragraph" w:customStyle="1" w:styleId="91B131D81DEA4EF88130E57B591ADDFB">
    <w:name w:val="91B131D81DEA4EF88130E57B591ADDFB"/>
  </w:style>
  <w:style w:type="paragraph" w:customStyle="1" w:styleId="27CB6E4821DA405A91F84380893C1B10">
    <w:name w:val="27CB6E4821DA405A91F84380893C1B10"/>
  </w:style>
  <w:style w:type="paragraph" w:customStyle="1" w:styleId="7B8269FEDE274F29B64EDFEF580D86C4">
    <w:name w:val="7B8269FEDE274F29B64EDFEF580D86C4"/>
  </w:style>
  <w:style w:type="paragraph" w:customStyle="1" w:styleId="9FF850660FC04DEF871DED3CBE92FD00">
    <w:name w:val="9FF850660FC04DEF871DED3CBE92FD00"/>
  </w:style>
  <w:style w:type="paragraph" w:customStyle="1" w:styleId="F7B2F0B861FB49CA9E2393106CE595CC">
    <w:name w:val="F7B2F0B861FB49CA9E2393106CE595CC"/>
  </w:style>
  <w:style w:type="paragraph" w:customStyle="1" w:styleId="FB5C4BA8F1A34440A4C0DC4B1DA2348A">
    <w:name w:val="FB5C4BA8F1A34440A4C0DC4B1DA2348A"/>
  </w:style>
  <w:style w:type="paragraph" w:customStyle="1" w:styleId="429671B8A15F47859076A3735F25B1D2">
    <w:name w:val="429671B8A15F47859076A3735F25B1D2"/>
  </w:style>
  <w:style w:type="paragraph" w:customStyle="1" w:styleId="ACFC269C3D984B4CBB4A855B1E5FDA65">
    <w:name w:val="ACFC269C3D984B4CBB4A855B1E5FDA65"/>
  </w:style>
  <w:style w:type="paragraph" w:customStyle="1" w:styleId="5C82E6857C36417483A130951F45C644">
    <w:name w:val="5C82E6857C36417483A130951F45C644"/>
  </w:style>
  <w:style w:type="paragraph" w:customStyle="1" w:styleId="A4F35A0F807140E19AD52B45FA80A770">
    <w:name w:val="A4F35A0F807140E19AD52B45FA80A7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B3D43"/>
      </a:accent1>
      <a:accent2>
        <a:srgbClr val="FFDD00"/>
      </a:accent2>
      <a:accent3>
        <a:srgbClr val="A5A5A5"/>
      </a:accent3>
      <a:accent4>
        <a:srgbClr val="FFC000"/>
      </a:accent4>
      <a:accent5>
        <a:srgbClr val="1E64C8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1F2645DE96B64382608C281069FE85" ma:contentTypeVersion="17" ma:contentTypeDescription="Een nieuw document maken." ma:contentTypeScope="" ma:versionID="b2300d702d40a0aebdc8124f17c5b0db">
  <xsd:schema xmlns:xsd="http://www.w3.org/2001/XMLSchema" xmlns:xs="http://www.w3.org/2001/XMLSchema" xmlns:p="http://schemas.microsoft.com/office/2006/metadata/properties" xmlns:ns2="b560a5eb-c8df-4cc3-b2ed-7785c88fea36" xmlns:ns3="feed4149-49cf-4867-ae90-a13bf65025be" targetNamespace="http://schemas.microsoft.com/office/2006/metadata/properties" ma:root="true" ma:fieldsID="71baab982b4817ba8d5155604d914207" ns2:_="" ns3:_="">
    <xsd:import namespace="b560a5eb-c8df-4cc3-b2ed-7785c88fea36"/>
    <xsd:import namespace="feed4149-49cf-4867-ae90-a13bf65025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0a5eb-c8df-4cc3-b2ed-7785c88fea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3b9bb814-139f-4039-9463-697760f06ab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3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d4149-49cf-4867-ae90-a13bf65025be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c1356ab-1153-4e17-80a4-88942a61bc4d}" ma:internalName="TaxCatchAll" ma:showField="CatchAllData" ma:web="feed4149-49cf-4867-ae90-a13bf65025b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560a5eb-c8df-4cc3-b2ed-7785c88fea36">
      <Terms xmlns="http://schemas.microsoft.com/office/infopath/2007/PartnerControls"/>
    </lcf76f155ced4ddcb4097134ff3c332f>
    <TaxCatchAll xmlns="feed4149-49cf-4867-ae90-a13bf65025be" xsi:nil="true"/>
  </documentManagement>
</p:properties>
</file>

<file path=customXml/itemProps1.xml><?xml version="1.0" encoding="utf-8"?>
<ds:datastoreItem xmlns:ds="http://schemas.openxmlformats.org/officeDocument/2006/customXml" ds:itemID="{5F686A8A-B63F-4DF2-A966-77A56F70A42D}"/>
</file>

<file path=customXml/itemProps2.xml><?xml version="1.0" encoding="utf-8"?>
<ds:datastoreItem xmlns:ds="http://schemas.openxmlformats.org/officeDocument/2006/customXml" ds:itemID="{E1391820-2191-4DB7-9613-9218BC6A1FD2}"/>
</file>

<file path=customXml/itemProps3.xml><?xml version="1.0" encoding="utf-8"?>
<ds:datastoreItem xmlns:ds="http://schemas.openxmlformats.org/officeDocument/2006/customXml" ds:itemID="{0B55E99E-F748-4750-A86A-0BF000FF2642}"/>
</file>

<file path=docProps/app.xml><?xml version="1.0" encoding="utf-8"?>
<Properties xmlns="http://schemas.openxmlformats.org/officeDocument/2006/extended-properties" xmlns:vt="http://schemas.openxmlformats.org/officeDocument/2006/docPropsVTypes">
  <Template>naambordje_UGent_15x15cm.dotx</Template>
  <TotalTime>0</TotalTime>
  <Pages>2</Pages>
  <Words>153</Words>
  <Characters>790</Characters>
  <Application>Microsoft Office Word</Application>
  <DocSecurity>0</DocSecurity>
  <Lines>25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Naambordje 15 x 15 cm</vt:lpstr>
    </vt:vector>
  </TitlesOfParts>
  <Manager/>
  <Company>Universiteit Gent</Company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Naambordje 15 x 15 cm</dc:title>
  <dc:subject/>
  <dc:creator>Jeroen Degroote</dc:creator>
  <cp:keywords/>
  <dc:description/>
  <cp:lastModifiedBy>Jeroen Degroote</cp:lastModifiedBy>
  <cp:revision>1</cp:revision>
  <dcterms:created xsi:type="dcterms:W3CDTF">2017-01-23T08:04:00Z</dcterms:created>
  <dcterms:modified xsi:type="dcterms:W3CDTF">2017-01-23T08:04:00Z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0x0101004A1F2645DE96B64382608C281069FE85</vt:lpwstr>
  </property>
</Properties>
</file>